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4EA3A7" w14:textId="699BA87E" w:rsidR="00BB3636" w:rsidRDefault="00BB3636"/>
    <w:p w14:paraId="5EA87649" w14:textId="77777777" w:rsidR="00BD447B" w:rsidRDefault="00BD447B"/>
    <w:p w14:paraId="37CCCFB2" w14:textId="0178B2C7" w:rsidR="00BD447B" w:rsidRDefault="00BD447B">
      <w:r w:rsidRPr="00BD447B">
        <w:drawing>
          <wp:inline distT="0" distB="0" distL="0" distR="0" wp14:anchorId="0E6F3ED5" wp14:editId="13ED9C92">
            <wp:extent cx="5943600" cy="5024120"/>
            <wp:effectExtent l="0" t="0" r="0" b="5080"/>
            <wp:docPr id="691520437" name="Picture 1" descr="A table with a list of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20437" name="Picture 1" descr="A table with a list of state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8AF1" w14:textId="77777777" w:rsidR="00BD447B" w:rsidRDefault="00BD447B"/>
    <w:p w14:paraId="000AB762" w14:textId="77777777" w:rsidR="00BD447B" w:rsidRDefault="00BD447B"/>
    <w:p w14:paraId="7C50F86E" w14:textId="77777777" w:rsidR="00BD447B" w:rsidRDefault="00BD447B"/>
    <w:p w14:paraId="40D035F0" w14:textId="201CA329" w:rsidR="00BD447B" w:rsidRDefault="00BD447B">
      <w:r w:rsidRPr="00BD447B">
        <w:lastRenderedPageBreak/>
        <w:drawing>
          <wp:inline distT="0" distB="0" distL="0" distR="0" wp14:anchorId="05AC15AB" wp14:editId="1947C580">
            <wp:extent cx="5943600" cy="4658995"/>
            <wp:effectExtent l="0" t="0" r="0" b="1905"/>
            <wp:docPr id="1790972400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72400" name="Picture 1" descr="A map of the united stat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4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47B"/>
    <w:rsid w:val="000003A3"/>
    <w:rsid w:val="00012CF5"/>
    <w:rsid w:val="00024E2C"/>
    <w:rsid w:val="00025589"/>
    <w:rsid w:val="000463C7"/>
    <w:rsid w:val="000509E8"/>
    <w:rsid w:val="00055AB2"/>
    <w:rsid w:val="00061C4B"/>
    <w:rsid w:val="000674D0"/>
    <w:rsid w:val="00074611"/>
    <w:rsid w:val="000839E4"/>
    <w:rsid w:val="00084001"/>
    <w:rsid w:val="00086791"/>
    <w:rsid w:val="0009173F"/>
    <w:rsid w:val="00093B11"/>
    <w:rsid w:val="000A41C5"/>
    <w:rsid w:val="000B54F2"/>
    <w:rsid w:val="000F272C"/>
    <w:rsid w:val="000F2D80"/>
    <w:rsid w:val="000F4094"/>
    <w:rsid w:val="0011013F"/>
    <w:rsid w:val="001305BC"/>
    <w:rsid w:val="00142041"/>
    <w:rsid w:val="001511E1"/>
    <w:rsid w:val="001533BD"/>
    <w:rsid w:val="001542B4"/>
    <w:rsid w:val="001749F4"/>
    <w:rsid w:val="00180656"/>
    <w:rsid w:val="00183EBF"/>
    <w:rsid w:val="001901E1"/>
    <w:rsid w:val="00190A25"/>
    <w:rsid w:val="001A0605"/>
    <w:rsid w:val="001A5208"/>
    <w:rsid w:val="001B500A"/>
    <w:rsid w:val="001D245E"/>
    <w:rsid w:val="001E1AFE"/>
    <w:rsid w:val="001E34C3"/>
    <w:rsid w:val="00200ABC"/>
    <w:rsid w:val="00212C09"/>
    <w:rsid w:val="0021554D"/>
    <w:rsid w:val="0022235B"/>
    <w:rsid w:val="0023361B"/>
    <w:rsid w:val="00247A4D"/>
    <w:rsid w:val="00247F40"/>
    <w:rsid w:val="00256B72"/>
    <w:rsid w:val="002574B7"/>
    <w:rsid w:val="00262C34"/>
    <w:rsid w:val="00263493"/>
    <w:rsid w:val="00272469"/>
    <w:rsid w:val="002725A9"/>
    <w:rsid w:val="00280BE1"/>
    <w:rsid w:val="002C2EA6"/>
    <w:rsid w:val="002D08A3"/>
    <w:rsid w:val="002D14BB"/>
    <w:rsid w:val="002D197E"/>
    <w:rsid w:val="002D6F13"/>
    <w:rsid w:val="002E3A31"/>
    <w:rsid w:val="002E6D7E"/>
    <w:rsid w:val="002F1D6C"/>
    <w:rsid w:val="00313228"/>
    <w:rsid w:val="003361E8"/>
    <w:rsid w:val="0033748E"/>
    <w:rsid w:val="0035572B"/>
    <w:rsid w:val="00357153"/>
    <w:rsid w:val="00362190"/>
    <w:rsid w:val="00362D22"/>
    <w:rsid w:val="00370EF4"/>
    <w:rsid w:val="00384A08"/>
    <w:rsid w:val="003A41C4"/>
    <w:rsid w:val="003B1DBA"/>
    <w:rsid w:val="003B3A72"/>
    <w:rsid w:val="003C784A"/>
    <w:rsid w:val="003D25D1"/>
    <w:rsid w:val="003D2849"/>
    <w:rsid w:val="003F03D7"/>
    <w:rsid w:val="003F269E"/>
    <w:rsid w:val="004022EC"/>
    <w:rsid w:val="00410FC3"/>
    <w:rsid w:val="0042312F"/>
    <w:rsid w:val="004303C2"/>
    <w:rsid w:val="00430C29"/>
    <w:rsid w:val="00434282"/>
    <w:rsid w:val="00443593"/>
    <w:rsid w:val="00445CFA"/>
    <w:rsid w:val="00471949"/>
    <w:rsid w:val="004811DF"/>
    <w:rsid w:val="004813B6"/>
    <w:rsid w:val="004849F4"/>
    <w:rsid w:val="004934D3"/>
    <w:rsid w:val="004A0167"/>
    <w:rsid w:val="004A5993"/>
    <w:rsid w:val="004A7DD4"/>
    <w:rsid w:val="004B561B"/>
    <w:rsid w:val="004C448B"/>
    <w:rsid w:val="004E0875"/>
    <w:rsid w:val="004F43DF"/>
    <w:rsid w:val="004F6E20"/>
    <w:rsid w:val="00503C11"/>
    <w:rsid w:val="00517A08"/>
    <w:rsid w:val="00523273"/>
    <w:rsid w:val="00523EBC"/>
    <w:rsid w:val="00527749"/>
    <w:rsid w:val="00527C18"/>
    <w:rsid w:val="00542B1E"/>
    <w:rsid w:val="00545155"/>
    <w:rsid w:val="00555E58"/>
    <w:rsid w:val="005A18A1"/>
    <w:rsid w:val="005A50EC"/>
    <w:rsid w:val="005B0E5F"/>
    <w:rsid w:val="005B3518"/>
    <w:rsid w:val="005B4E08"/>
    <w:rsid w:val="005D158E"/>
    <w:rsid w:val="005D634F"/>
    <w:rsid w:val="005D777B"/>
    <w:rsid w:val="00602744"/>
    <w:rsid w:val="00603EE1"/>
    <w:rsid w:val="00611890"/>
    <w:rsid w:val="00623B94"/>
    <w:rsid w:val="006612B1"/>
    <w:rsid w:val="006A73BB"/>
    <w:rsid w:val="006B758B"/>
    <w:rsid w:val="006D5182"/>
    <w:rsid w:val="006D6B50"/>
    <w:rsid w:val="006F2AB4"/>
    <w:rsid w:val="006F2E68"/>
    <w:rsid w:val="006F7949"/>
    <w:rsid w:val="00714AE6"/>
    <w:rsid w:val="0072051B"/>
    <w:rsid w:val="0074218B"/>
    <w:rsid w:val="0074343A"/>
    <w:rsid w:val="007517B2"/>
    <w:rsid w:val="00775515"/>
    <w:rsid w:val="00782BE1"/>
    <w:rsid w:val="00795269"/>
    <w:rsid w:val="007A2D86"/>
    <w:rsid w:val="007C0DE4"/>
    <w:rsid w:val="007C37E8"/>
    <w:rsid w:val="007D5ABA"/>
    <w:rsid w:val="007F289B"/>
    <w:rsid w:val="007F3B3B"/>
    <w:rsid w:val="008101C2"/>
    <w:rsid w:val="00812661"/>
    <w:rsid w:val="0083248E"/>
    <w:rsid w:val="008400FC"/>
    <w:rsid w:val="00851C26"/>
    <w:rsid w:val="0086166E"/>
    <w:rsid w:val="00865183"/>
    <w:rsid w:val="008933EB"/>
    <w:rsid w:val="008B77AB"/>
    <w:rsid w:val="008C2F0E"/>
    <w:rsid w:val="008D6CB8"/>
    <w:rsid w:val="008E73BF"/>
    <w:rsid w:val="008F1163"/>
    <w:rsid w:val="008F32AD"/>
    <w:rsid w:val="00914330"/>
    <w:rsid w:val="0092762A"/>
    <w:rsid w:val="009330A7"/>
    <w:rsid w:val="009700F8"/>
    <w:rsid w:val="009D1C87"/>
    <w:rsid w:val="009E3F31"/>
    <w:rsid w:val="00A03E13"/>
    <w:rsid w:val="00A16834"/>
    <w:rsid w:val="00A41B0F"/>
    <w:rsid w:val="00A4388C"/>
    <w:rsid w:val="00A553C3"/>
    <w:rsid w:val="00A64502"/>
    <w:rsid w:val="00A86C7A"/>
    <w:rsid w:val="00A87707"/>
    <w:rsid w:val="00A92573"/>
    <w:rsid w:val="00AA04DE"/>
    <w:rsid w:val="00AA1A0E"/>
    <w:rsid w:val="00AC0DCE"/>
    <w:rsid w:val="00AC3244"/>
    <w:rsid w:val="00AC3363"/>
    <w:rsid w:val="00AD155A"/>
    <w:rsid w:val="00AE5A09"/>
    <w:rsid w:val="00B257E7"/>
    <w:rsid w:val="00B3096B"/>
    <w:rsid w:val="00B318A4"/>
    <w:rsid w:val="00B37625"/>
    <w:rsid w:val="00B42C27"/>
    <w:rsid w:val="00B53A0E"/>
    <w:rsid w:val="00B56E4C"/>
    <w:rsid w:val="00B63037"/>
    <w:rsid w:val="00B87EE7"/>
    <w:rsid w:val="00BB33B9"/>
    <w:rsid w:val="00BB3636"/>
    <w:rsid w:val="00BC0285"/>
    <w:rsid w:val="00BC59D6"/>
    <w:rsid w:val="00BD031A"/>
    <w:rsid w:val="00BD2A27"/>
    <w:rsid w:val="00BD447B"/>
    <w:rsid w:val="00BE6849"/>
    <w:rsid w:val="00BF00E2"/>
    <w:rsid w:val="00BF3A4F"/>
    <w:rsid w:val="00BF6856"/>
    <w:rsid w:val="00C20D79"/>
    <w:rsid w:val="00C21816"/>
    <w:rsid w:val="00C252C6"/>
    <w:rsid w:val="00C26668"/>
    <w:rsid w:val="00C43C22"/>
    <w:rsid w:val="00C63283"/>
    <w:rsid w:val="00C72A48"/>
    <w:rsid w:val="00C76413"/>
    <w:rsid w:val="00C95710"/>
    <w:rsid w:val="00CA243E"/>
    <w:rsid w:val="00CA2C86"/>
    <w:rsid w:val="00CC4D88"/>
    <w:rsid w:val="00CD00E2"/>
    <w:rsid w:val="00CF5F4A"/>
    <w:rsid w:val="00D12F3E"/>
    <w:rsid w:val="00D406E7"/>
    <w:rsid w:val="00D55DCB"/>
    <w:rsid w:val="00D64B72"/>
    <w:rsid w:val="00D801BA"/>
    <w:rsid w:val="00D84752"/>
    <w:rsid w:val="00DA5A28"/>
    <w:rsid w:val="00DC1C3F"/>
    <w:rsid w:val="00DC6F51"/>
    <w:rsid w:val="00DD0F0F"/>
    <w:rsid w:val="00DD288B"/>
    <w:rsid w:val="00DD68C1"/>
    <w:rsid w:val="00DE5847"/>
    <w:rsid w:val="00DE6884"/>
    <w:rsid w:val="00E11AF3"/>
    <w:rsid w:val="00E1740E"/>
    <w:rsid w:val="00E17A8A"/>
    <w:rsid w:val="00E23E40"/>
    <w:rsid w:val="00E35A64"/>
    <w:rsid w:val="00E77BBF"/>
    <w:rsid w:val="00E9334F"/>
    <w:rsid w:val="00EA0EB1"/>
    <w:rsid w:val="00EA11F1"/>
    <w:rsid w:val="00EA458A"/>
    <w:rsid w:val="00EC7DE3"/>
    <w:rsid w:val="00ED0210"/>
    <w:rsid w:val="00ED027C"/>
    <w:rsid w:val="00F01E54"/>
    <w:rsid w:val="00F038F9"/>
    <w:rsid w:val="00F11B95"/>
    <w:rsid w:val="00F40651"/>
    <w:rsid w:val="00F4369A"/>
    <w:rsid w:val="00F46363"/>
    <w:rsid w:val="00F52E18"/>
    <w:rsid w:val="00F71A68"/>
    <w:rsid w:val="00F72655"/>
    <w:rsid w:val="00F8183E"/>
    <w:rsid w:val="00FA7237"/>
    <w:rsid w:val="00FB5FC9"/>
    <w:rsid w:val="00FC152A"/>
    <w:rsid w:val="00FC2DDD"/>
    <w:rsid w:val="00FC3F65"/>
    <w:rsid w:val="00FC50E7"/>
    <w:rsid w:val="00FD496D"/>
    <w:rsid w:val="00FE195C"/>
    <w:rsid w:val="00FE6242"/>
    <w:rsid w:val="00FF5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CBE3E1"/>
  <w15:chartTrackingRefBased/>
  <w15:docId w15:val="{2711680F-F15D-1B4C-9438-6F06C4BA6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Dadgostar, Porooshat</dc:creator>
  <cp:keywords/>
  <dc:description/>
  <cp:lastModifiedBy>Dadgostar, Porooshat</cp:lastModifiedBy>
  <cp:revision>1</cp:revision>
  <dcterms:created xsi:type="dcterms:W3CDTF">2024-12-27T21:39:00Z</dcterms:created>
  <dcterms:modified xsi:type="dcterms:W3CDTF">2024-12-27T21:40:00Z</dcterms:modified>
</cp:coreProperties>
</file>